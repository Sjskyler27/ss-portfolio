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3789F3C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23569BB5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30E0AC1" wp14:editId="078A5349">
                      <wp:extent cx="2122805" cy="2122805"/>
                      <wp:effectExtent l="19050" t="19050" r="29845" b="2984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753ACE1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CA03A0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9E019FB" w14:textId="0491DEA6" w:rsidR="001B2ABD" w:rsidRDefault="00740F9F" w:rsidP="001B2ABD">
            <w:pPr>
              <w:pStyle w:val="Title"/>
            </w:pPr>
            <w:r>
              <w:t>SKYLER SIMPSON</w:t>
            </w:r>
          </w:p>
          <w:p w14:paraId="6551856D" w14:textId="0DA8EC93" w:rsidR="001B2ABD" w:rsidRDefault="00740F9F" w:rsidP="001B2ABD">
            <w:pPr>
              <w:pStyle w:val="Subtitle"/>
            </w:pPr>
            <w:r>
              <w:rPr>
                <w:spacing w:val="0"/>
                <w:w w:val="100"/>
              </w:rPr>
              <w:t>Full Stack Web Developer</w:t>
            </w:r>
          </w:p>
        </w:tc>
      </w:tr>
      <w:tr w:rsidR="001B2ABD" w14:paraId="11D6F080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86D972B511C479B99202673E3A36AEA"/>
              </w:placeholder>
              <w:temporary/>
              <w:showingPlcHdr/>
              <w15:appearance w15:val="hidden"/>
            </w:sdtPr>
            <w:sdtEndPr/>
            <w:sdtContent>
              <w:p w14:paraId="45818535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B9BFECB" w14:textId="394C169F" w:rsidR="00036450" w:rsidRDefault="0047514C" w:rsidP="0047514C">
            <w:r>
              <w:t xml:space="preserve">I am a </w:t>
            </w:r>
            <w:r w:rsidR="00B01761">
              <w:t xml:space="preserve">full stack developer from Fort Mill South Carolina. </w:t>
            </w:r>
            <w:r w:rsidR="004966CB">
              <w:t>I</w:t>
            </w:r>
            <w:r w:rsidR="00CB6B05">
              <w:t xml:space="preserve"> develop websites using frameworks such as </w:t>
            </w:r>
            <w:proofErr w:type="spellStart"/>
            <w:r w:rsidR="00CB6B05">
              <w:t>vue</w:t>
            </w:r>
            <w:proofErr w:type="spellEnd"/>
            <w:r w:rsidR="00CB6B05">
              <w:t xml:space="preserve"> and react</w:t>
            </w:r>
            <w:r w:rsidR="00DE2BB6">
              <w:t xml:space="preserve">. I have experience working as a solo contractor </w:t>
            </w:r>
            <w:r w:rsidR="0010119D">
              <w:t xml:space="preserve">for a </w:t>
            </w:r>
            <w:proofErr w:type="gramStart"/>
            <w:r w:rsidR="0010119D">
              <w:t>local</w:t>
            </w:r>
            <w:proofErr w:type="gramEnd"/>
            <w:r w:rsidR="0010119D">
              <w:t xml:space="preserve"> </w:t>
            </w:r>
            <w:r w:rsidR="00DE2BB6">
              <w:t xml:space="preserve">and as a </w:t>
            </w:r>
            <w:r w:rsidR="0010119D">
              <w:t xml:space="preserve">member of a team of a </w:t>
            </w:r>
            <w:proofErr w:type="gramStart"/>
            <w:r w:rsidR="0010119D">
              <w:t>nation wide</w:t>
            </w:r>
            <w:proofErr w:type="gramEnd"/>
            <w:r w:rsidR="0010119D">
              <w:t xml:space="preserve"> staffing company. </w:t>
            </w:r>
            <w:r w:rsidR="009A5451">
              <w:t xml:space="preserve">I am graduating from BYUI </w:t>
            </w:r>
            <w:r w:rsidR="00BF3A9D">
              <w:t xml:space="preserve">in April 2024 </w:t>
            </w:r>
            <w:r w:rsidR="00F40D94">
              <w:t xml:space="preserve">with a BS in Software Engineering and a certificate in </w:t>
            </w:r>
            <w:r w:rsidR="001453E2">
              <w:t xml:space="preserve">Web Development. In my free time I enjoy mountain unicycling with my </w:t>
            </w:r>
            <w:proofErr w:type="gramStart"/>
            <w:r w:rsidR="001453E2">
              <w:t>friends, and</w:t>
            </w:r>
            <w:proofErr w:type="gramEnd"/>
            <w:r w:rsidR="001453E2">
              <w:t xml:space="preserve"> Camping in </w:t>
            </w:r>
            <w:r w:rsidR="007C6D9E">
              <w:t>Lynnville NC.</w:t>
            </w:r>
            <w:r w:rsidR="00B253FD">
              <w:t xml:space="preserve"> Feel free to check out </w:t>
            </w:r>
            <w:r w:rsidR="00DC46C5">
              <w:t>my website below where you can learn more and view my</w:t>
            </w:r>
            <w:r w:rsidR="000E3705">
              <w:t xml:space="preserve"> full portfolio</w:t>
            </w:r>
            <w:r w:rsidR="00DC46C5">
              <w:t>.</w:t>
            </w:r>
          </w:p>
          <w:p w14:paraId="0A8A8765" w14:textId="77777777" w:rsidR="00036450" w:rsidRDefault="00036450" w:rsidP="00036450"/>
          <w:sdt>
            <w:sdtPr>
              <w:id w:val="-1954003311"/>
              <w:placeholder>
                <w:docPart w:val="3FF01972763B4468AC3ECAB07094AC26"/>
              </w:placeholder>
              <w:temporary/>
              <w:showingPlcHdr/>
              <w15:appearance w15:val="hidden"/>
            </w:sdtPr>
            <w:sdtEndPr/>
            <w:sdtContent>
              <w:p w14:paraId="7F78D267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AA2A8165B2F548EBA3202F0E4AD6E3D6"/>
              </w:placeholder>
              <w:temporary/>
              <w:showingPlcHdr/>
              <w15:appearance w15:val="hidden"/>
            </w:sdtPr>
            <w:sdtEndPr/>
            <w:sdtContent>
              <w:p w14:paraId="592CB9C5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23DF9A40" w14:textId="3A88CA3F" w:rsidR="004D3011" w:rsidRDefault="00740F9F" w:rsidP="004D3011">
            <w:r>
              <w:t>8035042034</w:t>
            </w:r>
          </w:p>
          <w:p w14:paraId="67B708D3" w14:textId="77777777" w:rsidR="004B4C61" w:rsidRDefault="004B4C61" w:rsidP="004B4C61"/>
          <w:sdt>
            <w:sdtPr>
              <w:id w:val="-240260293"/>
              <w:placeholder>
                <w:docPart w:val="A24DC698B46B4B40973402465712982F"/>
              </w:placeholder>
              <w:temporary/>
              <w:showingPlcHdr/>
              <w15:appearance w15:val="hidden"/>
            </w:sdtPr>
            <w:sdtContent>
              <w:p w14:paraId="73DA6E93" w14:textId="77777777" w:rsidR="004B4C61" w:rsidRDefault="004B4C61" w:rsidP="004B4C61">
                <w:r w:rsidRPr="004D3011">
                  <w:t>EMAIL:</w:t>
                </w:r>
              </w:p>
            </w:sdtContent>
          </w:sdt>
          <w:p w14:paraId="542D615D" w14:textId="780804FB" w:rsidR="004D3011" w:rsidRPr="0053028A" w:rsidRDefault="004B4C61" w:rsidP="004B4C61">
            <w:pPr>
              <w:rPr>
                <w:color w:val="7B3C17" w:themeColor="accent2" w:themeShade="80"/>
              </w:rPr>
            </w:pPr>
            <w:hyperlink r:id="rId8" w:history="1">
              <w:r w:rsidRPr="0053028A">
                <w:rPr>
                  <w:rStyle w:val="Hyperlink"/>
                  <w:color w:val="7B3C17" w:themeColor="accent2" w:themeShade="80"/>
                </w:rPr>
                <w:t>skylerjsimpson@gmail.com</w:t>
              </w:r>
            </w:hyperlink>
          </w:p>
          <w:p w14:paraId="19DAB193" w14:textId="77777777" w:rsidR="004B4C61" w:rsidRPr="004D3011" w:rsidRDefault="004B4C61" w:rsidP="004B4C61"/>
          <w:sdt>
            <w:sdtPr>
              <w:id w:val="67859272"/>
              <w:placeholder>
                <w:docPart w:val="2CFE28157812410CB22A37F6C9CFB303"/>
              </w:placeholder>
              <w:temporary/>
              <w:showingPlcHdr/>
              <w15:appearance w15:val="hidden"/>
            </w:sdtPr>
            <w:sdtEndPr/>
            <w:sdtContent>
              <w:p w14:paraId="6BFD1E00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6874D172" w14:textId="104DCFCB" w:rsidR="004D3011" w:rsidRDefault="004B4C61" w:rsidP="004D3011">
            <w:hyperlink r:id="rId9" w:history="1">
              <w:r w:rsidR="00740F9F" w:rsidRPr="004B4C61">
                <w:rPr>
                  <w:rStyle w:val="Hyperlink"/>
                </w:rPr>
                <w:t>skylersimpson.ne</w:t>
              </w:r>
              <w:r w:rsidR="00740F9F" w:rsidRPr="004B4C61">
                <w:rPr>
                  <w:rStyle w:val="Hyperlink"/>
                </w:rPr>
                <w:t>t</w:t>
              </w:r>
              <w:r w:rsidR="00740F9F" w:rsidRPr="004B4C61">
                <w:rPr>
                  <w:rStyle w:val="Hyperlink"/>
                </w:rPr>
                <w:t>li</w:t>
              </w:r>
              <w:r w:rsidR="00740F9F" w:rsidRPr="004B4C61">
                <w:rPr>
                  <w:rStyle w:val="Hyperlink"/>
                </w:rPr>
                <w:t>f</w:t>
              </w:r>
              <w:r w:rsidR="00740F9F" w:rsidRPr="004B4C61">
                <w:rPr>
                  <w:rStyle w:val="Hyperlink"/>
                </w:rPr>
                <w:t>y.</w:t>
              </w:r>
              <w:r w:rsidR="00740F9F" w:rsidRPr="004B4C61">
                <w:rPr>
                  <w:rStyle w:val="Hyperlink"/>
                </w:rPr>
                <w:t>a</w:t>
              </w:r>
              <w:r w:rsidR="00740F9F" w:rsidRPr="004B4C61">
                <w:rPr>
                  <w:rStyle w:val="Hyperlink"/>
                </w:rPr>
                <w:t>pp</w:t>
              </w:r>
            </w:hyperlink>
          </w:p>
          <w:p w14:paraId="4F7A1EF9" w14:textId="1493086D" w:rsidR="004D3011" w:rsidRPr="004D3011" w:rsidRDefault="004B4C61" w:rsidP="004B4C61">
            <w:r w:rsidRPr="004B4C61">
              <w:drawing>
                <wp:inline distT="0" distB="0" distL="0" distR="0" wp14:anchorId="6622B3B9" wp14:editId="713F25D1">
                  <wp:extent cx="1406236" cy="1406236"/>
                  <wp:effectExtent l="0" t="0" r="3810" b="3810"/>
                  <wp:docPr id="645074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0747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09" cy="148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B0327F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161F8EB5087437DAF1618BF7CAD18A6"/>
              </w:placeholder>
              <w:temporary/>
              <w:showingPlcHdr/>
              <w15:appearance w15:val="hidden"/>
            </w:sdtPr>
            <w:sdtEndPr/>
            <w:sdtContent>
              <w:p w14:paraId="63215C6A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2CEED28" w14:textId="274AEE9E" w:rsidR="00036450" w:rsidRDefault="00740F9F" w:rsidP="00740F9F">
            <w:pPr>
              <w:pStyle w:val="Heading4"/>
            </w:pPr>
            <w:r>
              <w:t>Brigham Young University Idaho 2020-2024</w:t>
            </w:r>
          </w:p>
          <w:p w14:paraId="7AEBA2A7" w14:textId="77777777" w:rsidR="00061905" w:rsidRDefault="00740F9F" w:rsidP="00036450">
            <w:r w:rsidRPr="00740F9F">
              <w:t>BS, Software Engineering, Certified in Web Development</w:t>
            </w:r>
          </w:p>
          <w:p w14:paraId="71CFCC55" w14:textId="3CCBEB5C" w:rsidR="00036450" w:rsidRDefault="004B4C61" w:rsidP="00036450">
            <w:r>
              <w:t>GPA 3.2</w:t>
            </w:r>
          </w:p>
          <w:p w14:paraId="09188D43" w14:textId="48FA8E68" w:rsidR="004B4C61" w:rsidRDefault="004B4C61" w:rsidP="004B4C61">
            <w:pPr>
              <w:pStyle w:val="Heading2"/>
              <w:rPr>
                <w:rFonts w:ascii="Calibri" w:eastAsia="Calibri" w:hAnsi="Calibri" w:cs="Times New Roman"/>
                <w:szCs w:val="22"/>
              </w:rPr>
            </w:pPr>
            <w:r>
              <w:t>SchOOl experiance</w:t>
            </w:r>
          </w:p>
          <w:p w14:paraId="701C4E63" w14:textId="56B824EA" w:rsidR="004B4C61" w:rsidRPr="000F0B85" w:rsidRDefault="008D4C2D" w:rsidP="000F0B85">
            <w:pPr>
              <w:pStyle w:val="Heading4"/>
              <w:rPr>
                <w:bCs/>
              </w:rPr>
            </w:pPr>
            <w:proofErr w:type="gramStart"/>
            <w:r>
              <w:t xml:space="preserve">24 </w:t>
            </w:r>
            <w:r w:rsidR="001C5142">
              <w:t>hour</w:t>
            </w:r>
            <w:proofErr w:type="gramEnd"/>
            <w:r>
              <w:t xml:space="preserve"> Hackathon Event</w:t>
            </w:r>
            <w:r w:rsidR="004B4C61" w:rsidRPr="00036450">
              <w:t xml:space="preserve"> </w:t>
            </w:r>
            <w:r w:rsidRPr="000F0B85">
              <w:rPr>
                <w:b w:val="0"/>
                <w:bCs/>
                <w:i/>
                <w:iCs/>
              </w:rPr>
              <w:t>Oct 202</w:t>
            </w:r>
            <w:r w:rsidR="001C5142" w:rsidRPr="000F0B85">
              <w:rPr>
                <w:b w:val="0"/>
                <w:bCs/>
                <w:i/>
                <w:iCs/>
              </w:rPr>
              <w:t>3</w:t>
            </w:r>
          </w:p>
          <w:p w14:paraId="64986717" w14:textId="7C7770D3" w:rsidR="008D4C2D" w:rsidRDefault="008D4C2D" w:rsidP="008D4C2D">
            <w:r>
              <w:t>•</w:t>
            </w:r>
            <w:r w:rsidR="00061905">
              <w:t xml:space="preserve"> </w:t>
            </w:r>
            <w:r>
              <w:t xml:space="preserve">Created </w:t>
            </w:r>
            <w:r w:rsidR="001C5142">
              <w:t xml:space="preserve">A </w:t>
            </w:r>
            <w:r w:rsidR="002D525A">
              <w:t xml:space="preserve">coding Language Website for Children </w:t>
            </w:r>
            <w:r w:rsidR="00944E0F">
              <w:t>in 24 hours with my team.</w:t>
            </w:r>
          </w:p>
          <w:p w14:paraId="27A7FF02" w14:textId="68A426F5" w:rsidR="004B4C61" w:rsidRDefault="008D4C2D" w:rsidP="008D4C2D">
            <w:r>
              <w:t>•</w:t>
            </w:r>
            <w:r w:rsidR="00061905">
              <w:t xml:space="preserve"> </w:t>
            </w:r>
            <w:r w:rsidR="002D525A">
              <w:t xml:space="preserve">This Website used basic language and provided tutorials for </w:t>
            </w:r>
            <w:r w:rsidR="00610192">
              <w:t xml:space="preserve">kids to learn how to program with text rather than block coding. </w:t>
            </w:r>
          </w:p>
          <w:p w14:paraId="2CB9FDE8" w14:textId="3AA6A17A" w:rsidR="008D4C2D" w:rsidRDefault="008D4C2D" w:rsidP="008D4C2D">
            <w:pPr>
              <w:rPr>
                <w:b/>
                <w:bCs/>
              </w:rPr>
            </w:pPr>
            <w:r>
              <w:rPr>
                <w:b/>
                <w:bCs/>
              </w:rPr>
              <w:t>Web Services Final Project</w:t>
            </w:r>
            <w:r w:rsidR="0053028A">
              <w:rPr>
                <w:b/>
                <w:bCs/>
              </w:rPr>
              <w:t xml:space="preserve"> </w:t>
            </w:r>
            <w:r w:rsidR="0053028A" w:rsidRPr="0053028A">
              <w:rPr>
                <w:i/>
                <w:iCs/>
              </w:rPr>
              <w:t>April 2023</w:t>
            </w:r>
          </w:p>
          <w:p w14:paraId="4ACADE58" w14:textId="0DBEC261" w:rsidR="006B6194" w:rsidRDefault="006B6194" w:rsidP="006B6194">
            <w:r>
              <w:t>•</w:t>
            </w:r>
            <w:r w:rsidR="00061905">
              <w:t xml:space="preserve"> </w:t>
            </w:r>
            <w:r>
              <w:t>Developed a web version of the popular game code names and its expansion codenames Duet.</w:t>
            </w:r>
          </w:p>
          <w:p w14:paraId="63C0A9BD" w14:textId="0D30371B" w:rsidR="006B6194" w:rsidRDefault="006B6194" w:rsidP="006B6194">
            <w:r>
              <w:t>•</w:t>
            </w:r>
            <w:r w:rsidR="00061905">
              <w:t xml:space="preserve"> </w:t>
            </w:r>
            <w:r>
              <w:t xml:space="preserve">The project </w:t>
            </w:r>
            <w:proofErr w:type="gramStart"/>
            <w:r>
              <w:t>is hosted</w:t>
            </w:r>
            <w:proofErr w:type="gramEnd"/>
            <w:r>
              <w:t xml:space="preserve"> using Netlify and Mongo DB to maintain the web page and the Database, the routes can all be seen using swagger.</w:t>
            </w:r>
          </w:p>
          <w:sdt>
            <w:sdtPr>
              <w:id w:val="1001553383"/>
              <w:placeholder>
                <w:docPart w:val="CE47F1763E5A4D7DBD642EF4233D9C0C"/>
              </w:placeholder>
              <w:temporary/>
              <w:showingPlcHdr/>
              <w15:appearance w15:val="hidden"/>
            </w:sdtPr>
            <w:sdtEndPr/>
            <w:sdtContent>
              <w:p w14:paraId="4BDED017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1CBDBC5B" w14:textId="581022E3" w:rsidR="00036450" w:rsidRPr="001C5142" w:rsidRDefault="008D4C2D" w:rsidP="001C5142">
            <w:pPr>
              <w:pStyle w:val="Heading4"/>
              <w:rPr>
                <w:bCs/>
              </w:rPr>
            </w:pPr>
            <w:r>
              <w:t xml:space="preserve">Stone Crest </w:t>
            </w:r>
            <w:proofErr w:type="gramStart"/>
            <w:r>
              <w:t>Suites</w:t>
            </w:r>
            <w:r w:rsidR="00036450">
              <w:t xml:space="preserve"> </w:t>
            </w:r>
            <w:r w:rsidR="001C5142">
              <w:t>:</w:t>
            </w:r>
            <w:proofErr w:type="gramEnd"/>
            <w:r w:rsidR="001C5142">
              <w:t xml:space="preserve"> </w:t>
            </w:r>
            <w:r>
              <w:t>W</w:t>
            </w:r>
            <w:r w:rsidR="001E032A">
              <w:t>eb Full Stack Developer</w:t>
            </w:r>
            <w:r w:rsidR="001C5142">
              <w:t xml:space="preserve"> </w:t>
            </w:r>
            <w:r w:rsidRPr="001C5142">
              <w:rPr>
                <w:b w:val="0"/>
                <w:bCs/>
                <w:i/>
                <w:iCs/>
              </w:rPr>
              <w:t>Aug 2023</w:t>
            </w:r>
            <w:r w:rsidR="00036450" w:rsidRPr="001C5142">
              <w:rPr>
                <w:b w:val="0"/>
                <w:bCs/>
                <w:i/>
                <w:iCs/>
              </w:rPr>
              <w:t>–</w:t>
            </w:r>
            <w:r w:rsidRPr="001C5142">
              <w:rPr>
                <w:b w:val="0"/>
                <w:bCs/>
                <w:i/>
                <w:iCs/>
              </w:rPr>
              <w:t>Jan 2024</w:t>
            </w:r>
          </w:p>
          <w:p w14:paraId="7DFCD97D" w14:textId="76110AA6" w:rsidR="008D4C2D" w:rsidRDefault="008D4C2D" w:rsidP="008D4C2D">
            <w:pPr>
              <w:pStyle w:val="Date"/>
            </w:pPr>
            <w:r>
              <w:t>•</w:t>
            </w:r>
            <w:r w:rsidR="00061905">
              <w:t xml:space="preserve"> </w:t>
            </w:r>
            <w:r>
              <w:t>Developed a full stack webpage that allowed users to reserve office space.</w:t>
            </w:r>
          </w:p>
          <w:p w14:paraId="68308E23" w14:textId="06D28788" w:rsidR="008D4C2D" w:rsidRDefault="008D4C2D" w:rsidP="008D4C2D">
            <w:pPr>
              <w:pStyle w:val="Date"/>
            </w:pPr>
            <w:r>
              <w:t>•</w:t>
            </w:r>
            <w:r w:rsidR="00061905">
              <w:t xml:space="preserve"> </w:t>
            </w:r>
            <w:r>
              <w:t>Implemented director privileges, allowing directors to add office space and edit office amenities.</w:t>
            </w:r>
          </w:p>
          <w:p w14:paraId="47A257C4" w14:textId="55A61E62" w:rsidR="004D3011" w:rsidRDefault="008D4C2D" w:rsidP="008D4C2D">
            <w:r>
              <w:t>•</w:t>
            </w:r>
            <w:r w:rsidR="00061905">
              <w:t xml:space="preserve"> </w:t>
            </w:r>
            <w:r>
              <w:t>Used Netlify, Render, and MongoDB as my hosting services.</w:t>
            </w:r>
          </w:p>
          <w:p w14:paraId="3F8C7BAB" w14:textId="3DF300ED" w:rsidR="004D3011" w:rsidRPr="001C5142" w:rsidRDefault="008D4C2D" w:rsidP="001C5142">
            <w:pPr>
              <w:pStyle w:val="Heading4"/>
              <w:rPr>
                <w:bCs/>
              </w:rPr>
            </w:pPr>
            <w:proofErr w:type="spellStart"/>
            <w:r>
              <w:t>OnDiem</w:t>
            </w:r>
            <w:proofErr w:type="spellEnd"/>
            <w:r>
              <w:t xml:space="preserve"> Dental Staffing</w:t>
            </w:r>
            <w:r w:rsidR="001C5142">
              <w:t xml:space="preserve">: </w:t>
            </w:r>
            <w:r w:rsidR="004D3011" w:rsidRPr="004D3011">
              <w:t xml:space="preserve"> </w:t>
            </w:r>
            <w:r>
              <w:t>Front End Developer</w:t>
            </w:r>
            <w:r w:rsidR="001C5142">
              <w:t xml:space="preserve"> </w:t>
            </w:r>
            <w:r w:rsidRPr="001C5142">
              <w:rPr>
                <w:b w:val="0"/>
                <w:bCs/>
                <w:i/>
                <w:iCs/>
              </w:rPr>
              <w:t>Jan 2024</w:t>
            </w:r>
            <w:r w:rsidR="004D3011" w:rsidRPr="001C5142">
              <w:rPr>
                <w:b w:val="0"/>
                <w:bCs/>
                <w:i/>
                <w:iCs/>
              </w:rPr>
              <w:t>–</w:t>
            </w:r>
            <w:r w:rsidRPr="001C5142">
              <w:rPr>
                <w:b w:val="0"/>
                <w:bCs/>
                <w:i/>
                <w:iCs/>
              </w:rPr>
              <w:t>PRESENT</w:t>
            </w:r>
          </w:p>
          <w:p w14:paraId="2F8DC765" w14:textId="6C06AA1E" w:rsidR="008D4C2D" w:rsidRDefault="008D4C2D" w:rsidP="008D4C2D">
            <w:pPr>
              <w:pStyle w:val="Date"/>
            </w:pPr>
            <w:r>
              <w:t xml:space="preserve">•Contributed to the creation of </w:t>
            </w:r>
            <w:proofErr w:type="spellStart"/>
            <w:r>
              <w:t>OnDiems</w:t>
            </w:r>
            <w:proofErr w:type="spellEnd"/>
            <w:r>
              <w:t xml:space="preserve"> staffing website through sprint plannings and ticket completions. </w:t>
            </w:r>
          </w:p>
          <w:p w14:paraId="6D2743A2" w14:textId="60E8755C" w:rsidR="008D4C2D" w:rsidRDefault="008D4C2D" w:rsidP="008D4C2D">
            <w:pPr>
              <w:pStyle w:val="Date"/>
            </w:pPr>
            <w:r>
              <w:t>•</w:t>
            </w:r>
            <w:r w:rsidR="00061905">
              <w:t xml:space="preserve"> </w:t>
            </w:r>
            <w:r>
              <w:t xml:space="preserve">Used Vue to create new components and update existing components. </w:t>
            </w:r>
          </w:p>
          <w:p w14:paraId="2A01F74F" w14:textId="50EB2981" w:rsidR="004D3011" w:rsidRDefault="008D4C2D" w:rsidP="008D4C2D">
            <w:r>
              <w:t>•</w:t>
            </w:r>
            <w:r w:rsidR="00061905">
              <w:t xml:space="preserve"> </w:t>
            </w:r>
            <w:r>
              <w:t xml:space="preserve">Gained experience working on a larger development team and working for a company. </w:t>
            </w:r>
          </w:p>
          <w:sdt>
            <w:sdtPr>
              <w:id w:val="1669594239"/>
              <w:placeholder>
                <w:docPart w:val="D19309E0507546B696C5D33308176F23"/>
              </w:placeholder>
              <w:temporary/>
              <w:showingPlcHdr/>
              <w15:appearance w15:val="hidden"/>
            </w:sdtPr>
            <w:sdtEndPr/>
            <w:sdtContent>
              <w:p w14:paraId="28796758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57"/>
              <w:gridCol w:w="1557"/>
              <w:gridCol w:w="1558"/>
              <w:gridCol w:w="1558"/>
            </w:tblGrid>
            <w:tr w:rsidR="004B4C61" w14:paraId="626FBDA7" w14:textId="77777777" w:rsidTr="004B4C61">
              <w:tc>
                <w:tcPr>
                  <w:tcW w:w="1557" w:type="dxa"/>
                </w:tcPr>
                <w:p w14:paraId="76CEBD4C" w14:textId="0EE2FADB" w:rsidR="004B4C61" w:rsidRDefault="004B4C61" w:rsidP="004B4C61">
                  <w:r>
                    <w:t>HTML</w:t>
                  </w:r>
                </w:p>
              </w:tc>
              <w:tc>
                <w:tcPr>
                  <w:tcW w:w="1557" w:type="dxa"/>
                </w:tcPr>
                <w:p w14:paraId="7441137A" w14:textId="787EB380" w:rsidR="004B4C61" w:rsidRDefault="004B4C61" w:rsidP="004B4C61">
                  <w:r>
                    <w:t>CSS</w:t>
                  </w:r>
                </w:p>
              </w:tc>
              <w:tc>
                <w:tcPr>
                  <w:tcW w:w="1558" w:type="dxa"/>
                </w:tcPr>
                <w:p w14:paraId="7F952DB9" w14:textId="02BA6077" w:rsidR="004B4C61" w:rsidRDefault="004B4C61" w:rsidP="004B4C61">
                  <w:r>
                    <w:t>JavaScript</w:t>
                  </w:r>
                </w:p>
              </w:tc>
              <w:tc>
                <w:tcPr>
                  <w:tcW w:w="1558" w:type="dxa"/>
                </w:tcPr>
                <w:p w14:paraId="1907FC88" w14:textId="1C2EFC31" w:rsidR="004B4C61" w:rsidRDefault="004B4C61" w:rsidP="004B4C61">
                  <w:r>
                    <w:t>Vue</w:t>
                  </w:r>
                </w:p>
              </w:tc>
            </w:tr>
            <w:tr w:rsidR="004B4C61" w14:paraId="3C20A432" w14:textId="77777777" w:rsidTr="004B4C61">
              <w:tc>
                <w:tcPr>
                  <w:tcW w:w="1557" w:type="dxa"/>
                </w:tcPr>
                <w:p w14:paraId="73CB9E1C" w14:textId="6F58764A" w:rsidR="004B4C61" w:rsidRDefault="004B4C61" w:rsidP="004B4C61">
                  <w:r>
                    <w:t>Node</w:t>
                  </w:r>
                </w:p>
              </w:tc>
              <w:tc>
                <w:tcPr>
                  <w:tcW w:w="1557" w:type="dxa"/>
                </w:tcPr>
                <w:p w14:paraId="657D8E55" w14:textId="44B70E4C" w:rsidR="004B4C61" w:rsidRDefault="004B4C61" w:rsidP="004B4C61">
                  <w:proofErr w:type="spellStart"/>
                  <w:r>
                    <w:t>Sequelize</w:t>
                  </w:r>
                  <w:proofErr w:type="spellEnd"/>
                </w:p>
              </w:tc>
              <w:tc>
                <w:tcPr>
                  <w:tcW w:w="1558" w:type="dxa"/>
                </w:tcPr>
                <w:p w14:paraId="1CCA3DF4" w14:textId="049975B2" w:rsidR="004B4C61" w:rsidRDefault="004B4C61" w:rsidP="004B4C61">
                  <w:r>
                    <w:t>React</w:t>
                  </w:r>
                </w:p>
              </w:tc>
              <w:tc>
                <w:tcPr>
                  <w:tcW w:w="1558" w:type="dxa"/>
                </w:tcPr>
                <w:p w14:paraId="15B782C6" w14:textId="705FA3CD" w:rsidR="004B4C61" w:rsidRDefault="004B4C61" w:rsidP="004B4C61">
                  <w:proofErr w:type="spellStart"/>
                  <w:r>
                    <w:t>TailWind</w:t>
                  </w:r>
                  <w:proofErr w:type="spellEnd"/>
                </w:p>
              </w:tc>
            </w:tr>
            <w:tr w:rsidR="004B4C61" w14:paraId="5E67FCD0" w14:textId="77777777" w:rsidTr="004B4C61">
              <w:tc>
                <w:tcPr>
                  <w:tcW w:w="1557" w:type="dxa"/>
                </w:tcPr>
                <w:p w14:paraId="4B47E9D4" w14:textId="71DF0E14" w:rsidR="004B4C61" w:rsidRDefault="004B4C61" w:rsidP="004B4C61">
                  <w:r>
                    <w:t>Python</w:t>
                  </w:r>
                </w:p>
              </w:tc>
              <w:tc>
                <w:tcPr>
                  <w:tcW w:w="1557" w:type="dxa"/>
                </w:tcPr>
                <w:p w14:paraId="20E257CA" w14:textId="323F86E0" w:rsidR="004B4C61" w:rsidRDefault="004B4C61" w:rsidP="004B4C61">
                  <w:r>
                    <w:t>Django</w:t>
                  </w:r>
                </w:p>
              </w:tc>
              <w:tc>
                <w:tcPr>
                  <w:tcW w:w="1558" w:type="dxa"/>
                </w:tcPr>
                <w:p w14:paraId="264E97D5" w14:textId="4C657FAF" w:rsidR="004B4C61" w:rsidRDefault="004B4C61" w:rsidP="004B4C61">
                  <w:r>
                    <w:t>C++</w:t>
                  </w:r>
                </w:p>
              </w:tc>
              <w:tc>
                <w:tcPr>
                  <w:tcW w:w="1558" w:type="dxa"/>
                </w:tcPr>
                <w:p w14:paraId="302389BE" w14:textId="6393671E" w:rsidR="004B4C61" w:rsidRDefault="004B4C61" w:rsidP="004B4C61">
                  <w:r>
                    <w:t>Excel</w:t>
                  </w:r>
                </w:p>
              </w:tc>
            </w:tr>
            <w:tr w:rsidR="004B4C61" w14:paraId="7244DF3F" w14:textId="77777777" w:rsidTr="004B4C61">
              <w:tc>
                <w:tcPr>
                  <w:tcW w:w="1557" w:type="dxa"/>
                </w:tcPr>
                <w:p w14:paraId="565A99A5" w14:textId="5A6C142D" w:rsidR="004B4C61" w:rsidRDefault="004B4C61" w:rsidP="004B4C61">
                  <w:r>
                    <w:t>ORMs</w:t>
                  </w:r>
                </w:p>
              </w:tc>
              <w:tc>
                <w:tcPr>
                  <w:tcW w:w="1557" w:type="dxa"/>
                </w:tcPr>
                <w:p w14:paraId="6CC51FDD" w14:textId="4169EC7A" w:rsidR="004B4C61" w:rsidRDefault="004B4C61" w:rsidP="004B4C61">
                  <w:r>
                    <w:t>Figma</w:t>
                  </w:r>
                </w:p>
              </w:tc>
              <w:tc>
                <w:tcPr>
                  <w:tcW w:w="1558" w:type="dxa"/>
                </w:tcPr>
                <w:p w14:paraId="616441B7" w14:textId="538D6933" w:rsidR="004B4C61" w:rsidRDefault="004B4C61" w:rsidP="004B4C61">
                  <w:r>
                    <w:t>GitHub</w:t>
                  </w:r>
                </w:p>
              </w:tc>
              <w:tc>
                <w:tcPr>
                  <w:tcW w:w="1558" w:type="dxa"/>
                </w:tcPr>
                <w:p w14:paraId="5E3A00FD" w14:textId="77777777" w:rsidR="004B4C61" w:rsidRDefault="004B4C61" w:rsidP="004B4C61"/>
              </w:tc>
            </w:tr>
          </w:tbl>
          <w:p w14:paraId="547E718C" w14:textId="13100F8E" w:rsidR="004B4C61" w:rsidRPr="00740F9F" w:rsidRDefault="004B4C61" w:rsidP="004B4C61"/>
        </w:tc>
      </w:tr>
    </w:tbl>
    <w:p w14:paraId="7DD51831" w14:textId="77777777" w:rsidR="00867B4B" w:rsidRDefault="00867B4B" w:rsidP="00B37C61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DEF43" w14:textId="77777777" w:rsidR="00740F9F" w:rsidRDefault="00740F9F" w:rsidP="000C45FF">
      <w:r>
        <w:separator/>
      </w:r>
    </w:p>
  </w:endnote>
  <w:endnote w:type="continuationSeparator" w:id="0">
    <w:p w14:paraId="0D25E6BA" w14:textId="77777777" w:rsidR="00740F9F" w:rsidRDefault="00740F9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CC7F2" w14:textId="77777777" w:rsidR="00740F9F" w:rsidRDefault="00740F9F" w:rsidP="000C45FF">
      <w:r>
        <w:separator/>
      </w:r>
    </w:p>
  </w:footnote>
  <w:footnote w:type="continuationSeparator" w:id="0">
    <w:p w14:paraId="0E5D3E2D" w14:textId="77777777" w:rsidR="00740F9F" w:rsidRDefault="00740F9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70E0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132EA8D" wp14:editId="095CEE4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9F"/>
    <w:rsid w:val="00036450"/>
    <w:rsid w:val="00061905"/>
    <w:rsid w:val="00094499"/>
    <w:rsid w:val="000C45FF"/>
    <w:rsid w:val="000E3705"/>
    <w:rsid w:val="000E3FD1"/>
    <w:rsid w:val="000F0B85"/>
    <w:rsid w:val="0010119D"/>
    <w:rsid w:val="00112054"/>
    <w:rsid w:val="001317D8"/>
    <w:rsid w:val="001453E2"/>
    <w:rsid w:val="001525E1"/>
    <w:rsid w:val="00180329"/>
    <w:rsid w:val="0019001F"/>
    <w:rsid w:val="001A74A5"/>
    <w:rsid w:val="001B2ABD"/>
    <w:rsid w:val="001C5142"/>
    <w:rsid w:val="001E032A"/>
    <w:rsid w:val="001E0391"/>
    <w:rsid w:val="001E1759"/>
    <w:rsid w:val="001F1ECC"/>
    <w:rsid w:val="002400EB"/>
    <w:rsid w:val="00256CF7"/>
    <w:rsid w:val="00281FD5"/>
    <w:rsid w:val="002D525A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7514C"/>
    <w:rsid w:val="004813B3"/>
    <w:rsid w:val="00496591"/>
    <w:rsid w:val="004966CB"/>
    <w:rsid w:val="004B4C61"/>
    <w:rsid w:val="004C63E4"/>
    <w:rsid w:val="004D3011"/>
    <w:rsid w:val="005262AC"/>
    <w:rsid w:val="0053028A"/>
    <w:rsid w:val="005D7713"/>
    <w:rsid w:val="005E39D5"/>
    <w:rsid w:val="00600670"/>
    <w:rsid w:val="00610192"/>
    <w:rsid w:val="0062123A"/>
    <w:rsid w:val="00646E75"/>
    <w:rsid w:val="006771D0"/>
    <w:rsid w:val="006B6194"/>
    <w:rsid w:val="00715FCB"/>
    <w:rsid w:val="00740F9F"/>
    <w:rsid w:val="00743101"/>
    <w:rsid w:val="00764C9F"/>
    <w:rsid w:val="007775E1"/>
    <w:rsid w:val="007867A0"/>
    <w:rsid w:val="007927F5"/>
    <w:rsid w:val="007C6D9E"/>
    <w:rsid w:val="00802CA0"/>
    <w:rsid w:val="00867B4B"/>
    <w:rsid w:val="008D4C2D"/>
    <w:rsid w:val="009260CD"/>
    <w:rsid w:val="00940A66"/>
    <w:rsid w:val="00944E0F"/>
    <w:rsid w:val="00952C25"/>
    <w:rsid w:val="009A5451"/>
    <w:rsid w:val="00A2118D"/>
    <w:rsid w:val="00A936C8"/>
    <w:rsid w:val="00AD0A50"/>
    <w:rsid w:val="00AD76E2"/>
    <w:rsid w:val="00B01761"/>
    <w:rsid w:val="00B20152"/>
    <w:rsid w:val="00B253FD"/>
    <w:rsid w:val="00B359E4"/>
    <w:rsid w:val="00B37C61"/>
    <w:rsid w:val="00B57D98"/>
    <w:rsid w:val="00B70850"/>
    <w:rsid w:val="00BF3A9D"/>
    <w:rsid w:val="00C066B6"/>
    <w:rsid w:val="00C37BA1"/>
    <w:rsid w:val="00C4674C"/>
    <w:rsid w:val="00C506CF"/>
    <w:rsid w:val="00C72BED"/>
    <w:rsid w:val="00C9578B"/>
    <w:rsid w:val="00CB0055"/>
    <w:rsid w:val="00CB6B05"/>
    <w:rsid w:val="00D2522B"/>
    <w:rsid w:val="00D422DE"/>
    <w:rsid w:val="00D5459D"/>
    <w:rsid w:val="00DA1F4D"/>
    <w:rsid w:val="00DC46C5"/>
    <w:rsid w:val="00DD172A"/>
    <w:rsid w:val="00DE2BB6"/>
    <w:rsid w:val="00E25A26"/>
    <w:rsid w:val="00E4381A"/>
    <w:rsid w:val="00E55D74"/>
    <w:rsid w:val="00F40D9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C91F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4B4C6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B4C61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kylerjsimpson@gmail.com" TargetMode="External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skylersimpson.netlify.app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le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86D972B511C479B99202673E3A36A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CE544-2BDE-42A1-B0BE-FE191A15CE1C}"/>
      </w:docPartPr>
      <w:docPartBody>
        <w:p w:rsidR="00FE099D" w:rsidRDefault="00FE099D">
          <w:pPr>
            <w:pStyle w:val="486D972B511C479B99202673E3A36AEA"/>
          </w:pPr>
          <w:r w:rsidRPr="00D5459D">
            <w:t>Profile</w:t>
          </w:r>
        </w:p>
      </w:docPartBody>
    </w:docPart>
    <w:docPart>
      <w:docPartPr>
        <w:name w:val="3FF01972763B4468AC3ECAB07094A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6DDFCC-6315-4308-A77E-C4B44AC094A4}"/>
      </w:docPartPr>
      <w:docPartBody>
        <w:p w:rsidR="00FE099D" w:rsidRDefault="00FE099D">
          <w:pPr>
            <w:pStyle w:val="3FF01972763B4468AC3ECAB07094AC26"/>
          </w:pPr>
          <w:r w:rsidRPr="00CB0055">
            <w:t>Contact</w:t>
          </w:r>
        </w:p>
      </w:docPartBody>
    </w:docPart>
    <w:docPart>
      <w:docPartPr>
        <w:name w:val="AA2A8165B2F548EBA3202F0E4AD6E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154DE-6F27-4630-A005-8D2B01FF2D4D}"/>
      </w:docPartPr>
      <w:docPartBody>
        <w:p w:rsidR="00FE099D" w:rsidRDefault="00FE099D">
          <w:pPr>
            <w:pStyle w:val="AA2A8165B2F548EBA3202F0E4AD6E3D6"/>
          </w:pPr>
          <w:r w:rsidRPr="004D3011">
            <w:t>PHONE:</w:t>
          </w:r>
        </w:p>
      </w:docPartBody>
    </w:docPart>
    <w:docPart>
      <w:docPartPr>
        <w:name w:val="2CFE28157812410CB22A37F6C9CFB3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DB63D-AABE-4844-BC7E-7B3C95875C91}"/>
      </w:docPartPr>
      <w:docPartBody>
        <w:p w:rsidR="00FE099D" w:rsidRDefault="00FE099D">
          <w:pPr>
            <w:pStyle w:val="2CFE28157812410CB22A37F6C9CFB303"/>
          </w:pPr>
          <w:r w:rsidRPr="004D3011">
            <w:t>WEBSITE:</w:t>
          </w:r>
        </w:p>
      </w:docPartBody>
    </w:docPart>
    <w:docPart>
      <w:docPartPr>
        <w:name w:val="7161F8EB5087437DAF1618BF7CAD1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E7FE6-AA30-4782-B079-DDC3E75F9772}"/>
      </w:docPartPr>
      <w:docPartBody>
        <w:p w:rsidR="00FE099D" w:rsidRDefault="00FE099D">
          <w:pPr>
            <w:pStyle w:val="7161F8EB5087437DAF1618BF7CAD18A6"/>
          </w:pPr>
          <w:r w:rsidRPr="00036450">
            <w:t>EDUCATION</w:t>
          </w:r>
        </w:p>
      </w:docPartBody>
    </w:docPart>
    <w:docPart>
      <w:docPartPr>
        <w:name w:val="CE47F1763E5A4D7DBD642EF4233D9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C8390D-D6A1-497D-8C59-68130D9E5389}"/>
      </w:docPartPr>
      <w:docPartBody>
        <w:p w:rsidR="00FE099D" w:rsidRDefault="00FE099D">
          <w:pPr>
            <w:pStyle w:val="CE47F1763E5A4D7DBD642EF4233D9C0C"/>
          </w:pPr>
          <w:r w:rsidRPr="00036450">
            <w:t>WORK EXPERIENCE</w:t>
          </w:r>
        </w:p>
      </w:docPartBody>
    </w:docPart>
    <w:docPart>
      <w:docPartPr>
        <w:name w:val="D19309E0507546B696C5D33308176F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B7851-AF5D-45D1-B987-4AA1001660E1}"/>
      </w:docPartPr>
      <w:docPartBody>
        <w:p w:rsidR="00FE099D" w:rsidRDefault="00FE099D">
          <w:pPr>
            <w:pStyle w:val="D19309E0507546B696C5D33308176F23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A24DC698B46B4B4097340246571298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EC076-9428-4122-B3F9-AC54C1A24E90}"/>
      </w:docPartPr>
      <w:docPartBody>
        <w:p w:rsidR="00FE099D" w:rsidRDefault="00FE099D" w:rsidP="00FE099D">
          <w:pPr>
            <w:pStyle w:val="A24DC698B46B4B40973402465712982F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9D"/>
    <w:rsid w:val="00FE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D69EFD5CF9403184DB403EE75DC31E">
    <w:name w:val="12D69EFD5CF9403184DB403EE75DC31E"/>
  </w:style>
  <w:style w:type="paragraph" w:customStyle="1" w:styleId="6701A5FE6FCB4E64A65F0ED345015D34">
    <w:name w:val="6701A5FE6FCB4E64A65F0ED345015D34"/>
  </w:style>
  <w:style w:type="paragraph" w:customStyle="1" w:styleId="486D972B511C479B99202673E3A36AEA">
    <w:name w:val="486D972B511C479B99202673E3A36AEA"/>
  </w:style>
  <w:style w:type="paragraph" w:customStyle="1" w:styleId="20C2A02CBA06497C924BA578813226CF">
    <w:name w:val="20C2A02CBA06497C924BA578813226CF"/>
  </w:style>
  <w:style w:type="paragraph" w:customStyle="1" w:styleId="3FF01972763B4468AC3ECAB07094AC26">
    <w:name w:val="3FF01972763B4468AC3ECAB07094AC26"/>
  </w:style>
  <w:style w:type="paragraph" w:customStyle="1" w:styleId="AA2A8165B2F548EBA3202F0E4AD6E3D6">
    <w:name w:val="AA2A8165B2F548EBA3202F0E4AD6E3D6"/>
  </w:style>
  <w:style w:type="paragraph" w:customStyle="1" w:styleId="5A97EA3453654462A7DAB0FDA90F6687">
    <w:name w:val="5A97EA3453654462A7DAB0FDA90F6687"/>
  </w:style>
  <w:style w:type="paragraph" w:customStyle="1" w:styleId="2CFE28157812410CB22A37F6C9CFB303">
    <w:name w:val="2CFE28157812410CB22A37F6C9CFB303"/>
  </w:style>
  <w:style w:type="paragraph" w:customStyle="1" w:styleId="65F8BB0B823D4E11982199E13A94805B">
    <w:name w:val="65F8BB0B823D4E11982199E13A94805B"/>
  </w:style>
  <w:style w:type="paragraph" w:customStyle="1" w:styleId="B1D00009A7D14F3EB849F91D06A56F0B">
    <w:name w:val="B1D00009A7D14F3EB849F91D06A56F0B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B25D1401AE704ADBAE7B9286E7E27080">
    <w:name w:val="B25D1401AE704ADBAE7B9286E7E27080"/>
  </w:style>
  <w:style w:type="paragraph" w:customStyle="1" w:styleId="547231CFEB6C45C9BF29FF0C13D4556F">
    <w:name w:val="547231CFEB6C45C9BF29FF0C13D4556F"/>
  </w:style>
  <w:style w:type="paragraph" w:customStyle="1" w:styleId="4979CE38E4074E7E88BDC3A21D15255A">
    <w:name w:val="4979CE38E4074E7E88BDC3A21D15255A"/>
  </w:style>
  <w:style w:type="paragraph" w:customStyle="1" w:styleId="0ED7F6B5C54B4FD3BBC870FA8FFA3B09">
    <w:name w:val="0ED7F6B5C54B4FD3BBC870FA8FFA3B09"/>
  </w:style>
  <w:style w:type="paragraph" w:customStyle="1" w:styleId="A7B17304D11744C184AB1E40B7B9D9C2">
    <w:name w:val="A7B17304D11744C184AB1E40B7B9D9C2"/>
  </w:style>
  <w:style w:type="paragraph" w:customStyle="1" w:styleId="7699F34089D744FF84CD00D2FEDDAD76">
    <w:name w:val="7699F34089D744FF84CD00D2FEDDAD76"/>
  </w:style>
  <w:style w:type="paragraph" w:customStyle="1" w:styleId="7161F8EB5087437DAF1618BF7CAD18A6">
    <w:name w:val="7161F8EB5087437DAF1618BF7CAD18A6"/>
  </w:style>
  <w:style w:type="paragraph" w:customStyle="1" w:styleId="0BE42B78C1CA4149B120C5057117596E">
    <w:name w:val="0BE42B78C1CA4149B120C5057117596E"/>
  </w:style>
  <w:style w:type="paragraph" w:customStyle="1" w:styleId="2FA83E65425F4F23A812ABEB71FB040E">
    <w:name w:val="2FA83E65425F4F23A812ABEB71FB040E"/>
  </w:style>
  <w:style w:type="paragraph" w:customStyle="1" w:styleId="6FB411FD4F9E4464BACBB3A27A69BC3A">
    <w:name w:val="6FB411FD4F9E4464BACBB3A27A69BC3A"/>
  </w:style>
  <w:style w:type="paragraph" w:customStyle="1" w:styleId="2A5028C7C2EE49F7B8F63985C97B7A97">
    <w:name w:val="2A5028C7C2EE49F7B8F63985C97B7A97"/>
  </w:style>
  <w:style w:type="paragraph" w:customStyle="1" w:styleId="3BBFB63A0F164632BDF08BD4B4570F0C">
    <w:name w:val="3BBFB63A0F164632BDF08BD4B4570F0C"/>
  </w:style>
  <w:style w:type="paragraph" w:customStyle="1" w:styleId="B7184AE77EFC4C4E926692C5DE12B55D">
    <w:name w:val="B7184AE77EFC4C4E926692C5DE12B55D"/>
  </w:style>
  <w:style w:type="paragraph" w:customStyle="1" w:styleId="90D6B75747AB472BA2B0D8E10418A330">
    <w:name w:val="90D6B75747AB472BA2B0D8E10418A330"/>
  </w:style>
  <w:style w:type="paragraph" w:customStyle="1" w:styleId="CE47F1763E5A4D7DBD642EF4233D9C0C">
    <w:name w:val="CE47F1763E5A4D7DBD642EF4233D9C0C"/>
  </w:style>
  <w:style w:type="paragraph" w:customStyle="1" w:styleId="2B7001B8851F4DCBA88DA0D3500A6775">
    <w:name w:val="2B7001B8851F4DCBA88DA0D3500A6775"/>
  </w:style>
  <w:style w:type="paragraph" w:customStyle="1" w:styleId="D07B36022B1D4A0295BD78AADB3BBF09">
    <w:name w:val="D07B36022B1D4A0295BD78AADB3BBF09"/>
  </w:style>
  <w:style w:type="paragraph" w:customStyle="1" w:styleId="BE30195303E542728747742F774E97BE">
    <w:name w:val="BE30195303E542728747742F774E97BE"/>
  </w:style>
  <w:style w:type="paragraph" w:customStyle="1" w:styleId="FAF2A4C33B494876BF4DAC443ACE24B4">
    <w:name w:val="FAF2A4C33B494876BF4DAC443ACE24B4"/>
  </w:style>
  <w:style w:type="paragraph" w:customStyle="1" w:styleId="1FCD2DAA8672432F8F9E1681633A2509">
    <w:name w:val="1FCD2DAA8672432F8F9E1681633A2509"/>
  </w:style>
  <w:style w:type="paragraph" w:customStyle="1" w:styleId="D893DFE58373471EA29BCAF727033290">
    <w:name w:val="D893DFE58373471EA29BCAF727033290"/>
  </w:style>
  <w:style w:type="paragraph" w:customStyle="1" w:styleId="57252244225B4DEE916D2569F38E5364">
    <w:name w:val="57252244225B4DEE916D2569F38E5364"/>
  </w:style>
  <w:style w:type="paragraph" w:customStyle="1" w:styleId="C188E8D64D174D34BA326A28C202D3C3">
    <w:name w:val="C188E8D64D174D34BA326A28C202D3C3"/>
  </w:style>
  <w:style w:type="paragraph" w:customStyle="1" w:styleId="1D003D8BDACF4B86B0C3C32206D4D184">
    <w:name w:val="1D003D8BDACF4B86B0C3C32206D4D184"/>
  </w:style>
  <w:style w:type="paragraph" w:customStyle="1" w:styleId="02071A83D4B64483B94E181D5BF0EDA4">
    <w:name w:val="02071A83D4B64483B94E181D5BF0EDA4"/>
  </w:style>
  <w:style w:type="paragraph" w:customStyle="1" w:styleId="35BC7C899FCE4217AEF5BA6D2D002682">
    <w:name w:val="35BC7C899FCE4217AEF5BA6D2D002682"/>
  </w:style>
  <w:style w:type="paragraph" w:customStyle="1" w:styleId="66331771193B408687756E340A5F28B8">
    <w:name w:val="66331771193B408687756E340A5F28B8"/>
  </w:style>
  <w:style w:type="paragraph" w:customStyle="1" w:styleId="0CA304553DE84681BAB82D645797E56F">
    <w:name w:val="0CA304553DE84681BAB82D645797E56F"/>
  </w:style>
  <w:style w:type="paragraph" w:customStyle="1" w:styleId="6845DC120EBF488A9B3074A7D7EC4943">
    <w:name w:val="6845DC120EBF488A9B3074A7D7EC4943"/>
  </w:style>
  <w:style w:type="paragraph" w:customStyle="1" w:styleId="907D32DE9396449484BEFE132D9BE6DC">
    <w:name w:val="907D32DE9396449484BEFE132D9BE6D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D19309E0507546B696C5D33308176F23">
    <w:name w:val="D19309E0507546B696C5D33308176F23"/>
  </w:style>
  <w:style w:type="paragraph" w:customStyle="1" w:styleId="F70E204050D7463EBA8BB71D8F17D11D">
    <w:name w:val="F70E204050D7463EBA8BB71D8F17D11D"/>
    <w:rsid w:val="00FE099D"/>
  </w:style>
  <w:style w:type="paragraph" w:customStyle="1" w:styleId="1479C933BE7B40CBBBAAC7F9390C9D43">
    <w:name w:val="1479C933BE7B40CBBBAAC7F9390C9D43"/>
    <w:rsid w:val="00FE099D"/>
  </w:style>
  <w:style w:type="paragraph" w:customStyle="1" w:styleId="2A8A31C9821242A6ABF316EE0007FCDB">
    <w:name w:val="2A8A31C9821242A6ABF316EE0007FCDB"/>
    <w:rsid w:val="00FE099D"/>
  </w:style>
  <w:style w:type="paragraph" w:customStyle="1" w:styleId="4E87FE2949994FC590D9D48BB4261949">
    <w:name w:val="4E87FE2949994FC590D9D48BB4261949"/>
    <w:rsid w:val="00FE099D"/>
  </w:style>
  <w:style w:type="paragraph" w:customStyle="1" w:styleId="75DFCB3A6445402E85FFB14C1D9821D5">
    <w:name w:val="75DFCB3A6445402E85FFB14C1D9821D5"/>
    <w:rsid w:val="00FE099D"/>
  </w:style>
  <w:style w:type="paragraph" w:customStyle="1" w:styleId="2297D67DA55840A481E589F50004607A">
    <w:name w:val="2297D67DA55840A481E589F50004607A"/>
    <w:rsid w:val="00FE099D"/>
  </w:style>
  <w:style w:type="paragraph" w:customStyle="1" w:styleId="18706A3F85CF4F5BAF509A396D535BE8">
    <w:name w:val="18706A3F85CF4F5BAF509A396D535BE8"/>
    <w:rsid w:val="00FE099D"/>
  </w:style>
  <w:style w:type="paragraph" w:customStyle="1" w:styleId="DACECD6C39D9494498810D19FCB206E0">
    <w:name w:val="DACECD6C39D9494498810D19FCB206E0"/>
    <w:rsid w:val="00FE099D"/>
  </w:style>
  <w:style w:type="paragraph" w:customStyle="1" w:styleId="2901BCCD85EF479080866C54D4809AA5">
    <w:name w:val="2901BCCD85EF479080866C54D4809AA5"/>
    <w:rsid w:val="00FE099D"/>
  </w:style>
  <w:style w:type="paragraph" w:customStyle="1" w:styleId="91954BB96B684C8DA58CDBA8ED7CD670">
    <w:name w:val="91954BB96B684C8DA58CDBA8ED7CD670"/>
    <w:rsid w:val="00FE099D"/>
  </w:style>
  <w:style w:type="paragraph" w:customStyle="1" w:styleId="A0D6AFAFF0E948179F79617E9A493F8C">
    <w:name w:val="A0D6AFAFF0E948179F79617E9A493F8C"/>
    <w:rsid w:val="00FE099D"/>
  </w:style>
  <w:style w:type="paragraph" w:customStyle="1" w:styleId="FC8BE0172B3B45188B058F250BECE026">
    <w:name w:val="FC8BE0172B3B45188B058F250BECE026"/>
    <w:rsid w:val="00FE099D"/>
  </w:style>
  <w:style w:type="paragraph" w:customStyle="1" w:styleId="6339FB28F6904A33863E18CA92665187">
    <w:name w:val="6339FB28F6904A33863E18CA92665187"/>
    <w:rsid w:val="00FE099D"/>
  </w:style>
  <w:style w:type="paragraph" w:customStyle="1" w:styleId="4854329E028C470E9CC74F6B55A556B2">
    <w:name w:val="4854329E028C470E9CC74F6B55A556B2"/>
    <w:rsid w:val="00FE099D"/>
  </w:style>
  <w:style w:type="paragraph" w:customStyle="1" w:styleId="BF4D3E27E42C4F378EE5A372AB4E8B43">
    <w:name w:val="BF4D3E27E42C4F378EE5A372AB4E8B43"/>
    <w:rsid w:val="00FE099D"/>
  </w:style>
  <w:style w:type="paragraph" w:customStyle="1" w:styleId="B94CD629937D4224BCDEB8D7F0DC0346">
    <w:name w:val="B94CD629937D4224BCDEB8D7F0DC0346"/>
    <w:rsid w:val="00FE099D"/>
  </w:style>
  <w:style w:type="paragraph" w:customStyle="1" w:styleId="B586E6F5D54C466BA1BFDFD145FB3F7C">
    <w:name w:val="B586E6F5D54C466BA1BFDFD145FB3F7C"/>
    <w:rsid w:val="00FE099D"/>
  </w:style>
  <w:style w:type="paragraph" w:customStyle="1" w:styleId="A24DC698B46B4B40973402465712982F">
    <w:name w:val="A24DC698B46B4B40973402465712982F"/>
    <w:rsid w:val="00FE09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2024-01-05T19:35:00Z</dcterms:created>
  <dcterms:modified xsi:type="dcterms:W3CDTF">2024-01-05T19:35:00Z</dcterms:modified>
</cp:coreProperties>
</file>